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2D2A" w14:textId="77777777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51EC23B7" wp14:editId="60F038E6">
            <wp:simplePos x="0" y="0"/>
            <wp:positionH relativeFrom="column">
              <wp:posOffset>-750571</wp:posOffset>
            </wp:positionH>
            <wp:positionV relativeFrom="page">
              <wp:posOffset>-9525</wp:posOffset>
            </wp:positionV>
            <wp:extent cx="7781925" cy="6684010"/>
            <wp:effectExtent l="0" t="0" r="9525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19352677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6796E5C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D847E1" wp14:editId="164A662C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EA0810" w14:textId="77777777" w:rsidR="004225EF" w:rsidRDefault="004225EF" w:rsidP="00D077E9">
                                  <w:pPr>
                                    <w:pStyle w:val="Title"/>
                                    <w:spacing w:after="0"/>
                                  </w:pPr>
                                  <w:r>
                                    <w:t>Grupo</w:t>
                                  </w:r>
                                </w:p>
                                <w:p w14:paraId="720C6378" w14:textId="6A961E2E" w:rsidR="00D077E9" w:rsidRDefault="004225EF" w:rsidP="00D077E9">
                                  <w:pPr>
                                    <w:pStyle w:val="Title"/>
                                    <w:spacing w:after="0"/>
                                  </w:pPr>
                                  <w:r>
                                    <w:t>Byte Me</w:t>
                                  </w:r>
                                </w:p>
                                <w:p w14:paraId="4D2494CA" w14:textId="77777777" w:rsidR="004225EF" w:rsidRPr="00D86945" w:rsidRDefault="004225EF" w:rsidP="00D077E9">
                                  <w:pPr>
                                    <w:pStyle w:val="Title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AD847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OlGQ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" filled="f" stroked="f" strokeweight=".5pt">
                      <v:textbox>
                        <w:txbxContent>
                          <w:p w14:paraId="1DEA0810" w14:textId="77777777" w:rsidR="004225EF" w:rsidRDefault="004225EF" w:rsidP="00D077E9">
                            <w:pPr>
                              <w:pStyle w:val="Title"/>
                              <w:spacing w:after="0"/>
                            </w:pPr>
                            <w:r>
                              <w:t>Grupo</w:t>
                            </w:r>
                          </w:p>
                          <w:p w14:paraId="720C6378" w14:textId="6A961E2E" w:rsidR="00D077E9" w:rsidRDefault="004225EF" w:rsidP="00D077E9">
                            <w:pPr>
                              <w:pStyle w:val="Title"/>
                              <w:spacing w:after="0"/>
                            </w:pPr>
                            <w:r>
                              <w:t>Byte Me</w:t>
                            </w:r>
                          </w:p>
                          <w:p w14:paraId="4D2494CA" w14:textId="77777777" w:rsidR="004225EF" w:rsidRPr="00D86945" w:rsidRDefault="004225EF" w:rsidP="00D077E9">
                            <w:pPr>
                              <w:pStyle w:val="Title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B8BB1E9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F3E5AE2" wp14:editId="56317315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24FC3B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62EFA49E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27116F82" w14:textId="77777777" w:rsidR="00D077E9" w:rsidRDefault="00D077E9" w:rsidP="00D077E9">
            <w:pPr>
              <w:rPr>
                <w:noProof/>
              </w:rPr>
            </w:pPr>
          </w:p>
        </w:tc>
      </w:tr>
      <w:tr w:rsidR="00D077E9" w14:paraId="78CC6448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7CBFF8C3EC3C4BE4AF007707F2632B61"/>
              </w:placeholder>
              <w15:appearance w15:val="hidden"/>
            </w:sdtPr>
            <w:sdtContent>
              <w:p w14:paraId="1E8B2BCD" w14:textId="511489F6" w:rsidR="00D077E9" w:rsidRDefault="004225EF" w:rsidP="00D077E9">
                <w:hyperlink r:id="rId7" w:history="1">
                  <w:r w:rsidRPr="004225EF">
                    <w:rPr>
                      <w:rStyle w:val="Hyperlink"/>
                    </w:rPr>
                    <w:t>Vídeo Pitch</w:t>
                  </w:r>
                </w:hyperlink>
              </w:p>
            </w:sdtContent>
          </w:sdt>
          <w:p w14:paraId="5C1C0840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218C472" wp14:editId="4B351EC2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FC88FB1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3A75629B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4454A89A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sdt>
            <w:sdtPr>
              <w:id w:val="-1740469667"/>
              <w:placeholder>
                <w:docPart w:val="F78B98B29B454CD99BABFF2E397A8BEA"/>
              </w:placeholder>
              <w15:appearance w15:val="hidden"/>
            </w:sdtPr>
            <w:sdtContent>
              <w:p w14:paraId="089F87A1" w14:textId="77777777" w:rsidR="004225EF" w:rsidRDefault="004225EF" w:rsidP="00D077E9">
                <w:r>
                  <w:t>Bianca Toller</w:t>
                </w:r>
              </w:p>
              <w:p w14:paraId="4CE2BACD" w14:textId="103516FD" w:rsidR="00D077E9" w:rsidRDefault="004225EF" w:rsidP="00D077E9">
                <w:r>
                  <w:t>Bruno Marcelino</w:t>
                </w:r>
              </w:p>
            </w:sdtContent>
          </w:sdt>
          <w:p w14:paraId="3125236A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2868A76F" w14:textId="68E9FAA7" w:rsidR="0087605E" w:rsidRPr="00D70D02" w:rsidRDefault="004225EF" w:rsidP="004225EF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71E7B5" wp14:editId="7341D8DE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9145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0B7B1F" id="Rectangle 2" o:spid="_x0000_s1026" alt="colored rectangle" style="position:absolute;margin-left:562.3pt;margin-top:0;width:613.5pt;height:265.7pt;z-index:-251657216;visibility:visible;mso-wrap-style:square;mso-width-percent:0;mso-wrap-distance-left:9pt;mso-wrap-distance-top:0;mso-wrap-distance-right:9pt;mso-wrap-distance-bottom:0;mso-position-horizontal:right;mso-position-horizontal-relative:page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" fillcolor="#34aba2 [3206]" stroked="f" strokeweight="2pt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7C3BF99" wp14:editId="506D65B0">
            <wp:simplePos x="0" y="0"/>
            <wp:positionH relativeFrom="column">
              <wp:posOffset>4935855</wp:posOffset>
            </wp:positionH>
            <wp:positionV relativeFrom="paragraph">
              <wp:posOffset>6890385</wp:posOffset>
            </wp:positionV>
            <wp:extent cx="1590675" cy="1590675"/>
            <wp:effectExtent l="0" t="0" r="9525" b="9525"/>
            <wp:wrapNone/>
            <wp:docPr id="1429548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48672" name="Picture 1429548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7E9" w:rsidRPr="00D967AC">
        <w:rPr>
          <w:noProof/>
        </w:rPr>
        <w:drawing>
          <wp:anchor distT="0" distB="0" distL="114300" distR="114300" simplePos="0" relativeHeight="251661312" behindDoc="0" locked="0" layoutInCell="1" allowOverlap="1" wp14:anchorId="4FE9CE0B" wp14:editId="6DE1769B">
            <wp:simplePos x="0" y="0"/>
            <wp:positionH relativeFrom="column">
              <wp:posOffset>4951730</wp:posOffset>
            </wp:positionH>
            <wp:positionV relativeFrom="paragraph">
              <wp:posOffset>7353997</wp:posOffset>
            </wp:positionV>
            <wp:extent cx="1483995" cy="643890"/>
            <wp:effectExtent l="0" t="0" r="1905" b="3810"/>
            <wp:wrapNone/>
            <wp:docPr id="12" name="Graphic 201" descr="logo-placeholder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7E9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2A7A5CC" wp14:editId="74904079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2D9398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</w:p>
    <w:sectPr w:rsidR="0087605E" w:rsidRPr="00D70D02" w:rsidSect="00DF027C">
      <w:headerReference w:type="default" r:id="rId11"/>
      <w:footerReference w:type="default" r:id="rId12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D0D06" w14:textId="77777777" w:rsidR="00CA7F40" w:rsidRDefault="00CA7F40">
      <w:r>
        <w:separator/>
      </w:r>
    </w:p>
    <w:p w14:paraId="268991F9" w14:textId="77777777" w:rsidR="00CA7F40" w:rsidRDefault="00CA7F40"/>
  </w:endnote>
  <w:endnote w:type="continuationSeparator" w:id="0">
    <w:p w14:paraId="6B700063" w14:textId="77777777" w:rsidR="00CA7F40" w:rsidRDefault="00CA7F40">
      <w:r>
        <w:continuationSeparator/>
      </w:r>
    </w:p>
    <w:p w14:paraId="42CBD438" w14:textId="77777777" w:rsidR="00CA7F40" w:rsidRDefault="00CA7F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04F20B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5C678AB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EC3F7" w14:textId="77777777" w:rsidR="00CA7F40" w:rsidRDefault="00CA7F40">
      <w:r>
        <w:separator/>
      </w:r>
    </w:p>
    <w:p w14:paraId="49E0A8BB" w14:textId="77777777" w:rsidR="00CA7F40" w:rsidRDefault="00CA7F40"/>
  </w:footnote>
  <w:footnote w:type="continuationSeparator" w:id="0">
    <w:p w14:paraId="400AC2C8" w14:textId="77777777" w:rsidR="00CA7F40" w:rsidRDefault="00CA7F40">
      <w:r>
        <w:continuationSeparator/>
      </w:r>
    </w:p>
    <w:p w14:paraId="77DF5269" w14:textId="77777777" w:rsidR="00CA7F40" w:rsidRDefault="00CA7F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062A31DC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3BC81714" w14:textId="77777777" w:rsidR="00D077E9" w:rsidRDefault="00D077E9">
          <w:pPr>
            <w:pStyle w:val="Header"/>
          </w:pPr>
        </w:p>
      </w:tc>
    </w:tr>
  </w:tbl>
  <w:p w14:paraId="1BC7855D" w14:textId="77777777" w:rsidR="00D077E9" w:rsidRDefault="00D077E9" w:rsidP="00D077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EF"/>
    <w:rsid w:val="0002482E"/>
    <w:rsid w:val="00050324"/>
    <w:rsid w:val="000A0150"/>
    <w:rsid w:val="000E63C9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84EA3"/>
    <w:rsid w:val="003A39A1"/>
    <w:rsid w:val="003C2191"/>
    <w:rsid w:val="003D3863"/>
    <w:rsid w:val="004110DE"/>
    <w:rsid w:val="004225EF"/>
    <w:rsid w:val="0044085A"/>
    <w:rsid w:val="0049468C"/>
    <w:rsid w:val="004B21A5"/>
    <w:rsid w:val="005037F0"/>
    <w:rsid w:val="00516A86"/>
    <w:rsid w:val="005275F6"/>
    <w:rsid w:val="0057210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8489E"/>
    <w:rsid w:val="00AC29F3"/>
    <w:rsid w:val="00B231E5"/>
    <w:rsid w:val="00B626DA"/>
    <w:rsid w:val="00C02B87"/>
    <w:rsid w:val="00C4086D"/>
    <w:rsid w:val="00CA1896"/>
    <w:rsid w:val="00CA7F40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79669"/>
  <w15:docId w15:val="{3D6A52EF-F02E-4C92-9785-8F2FD6C6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yperlink">
    <w:name w:val="Hyperlink"/>
    <w:basedOn w:val="DefaultParagraphFont"/>
    <w:uiPriority w:val="99"/>
    <w:unhideWhenUsed/>
    <w:rsid w:val="004225EF"/>
    <w:rPr>
      <w:color w:val="3592C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dNiVKC2T4tQ?si=kk4tlg0uXIu25Y2s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_to\AppData\Local\Microsoft\Office\16.0\DTS\en-US%7bB45A62D3-FEE0-4972-AEE5-5F4872247405%7d\%7b00968252-324E-47B0-80DA-8D9EFFBFFBDF%7dTF7e53ee0d-dd7d-4335-8cfd-efae5a747b05e609b54c_win32-b0e449eb299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FF8C3EC3C4BE4AF007707F2632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E01B7-3A5D-4364-9EE3-A8E06DB98BC5}"/>
      </w:docPartPr>
      <w:docPartBody>
        <w:p w:rsidR="00000000" w:rsidRDefault="00000000">
          <w:pPr>
            <w:pStyle w:val="7CBFF8C3EC3C4BE4AF007707F2632B61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May 24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F78B98B29B454CD99BABFF2E397A8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7B441-8B98-4C79-8F13-E6E78D83BDE9}"/>
      </w:docPartPr>
      <w:docPartBody>
        <w:p w:rsidR="00000000" w:rsidRDefault="00000000">
          <w:pPr>
            <w:pStyle w:val="F78B98B29B454CD99BABFF2E397A8BEA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5F"/>
    <w:rsid w:val="0049468C"/>
    <w:rsid w:val="00D0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szCs w:val="22"/>
      <w14:ligatures w14:val="none"/>
    </w:rPr>
  </w:style>
  <w:style w:type="paragraph" w:customStyle="1" w:styleId="7CBFF8C3EC3C4BE4AF007707F2632B61">
    <w:name w:val="7CBFF8C3EC3C4BE4AF007707F2632B61"/>
  </w:style>
  <w:style w:type="paragraph" w:customStyle="1" w:styleId="F78B98B29B454CD99BABFF2E397A8BEA">
    <w:name w:val="F78B98B29B454CD99BABFF2E397A8BEA"/>
  </w:style>
  <w:style w:type="paragraph" w:customStyle="1" w:styleId="6A8F5CD4546F43AA837B7FE23C7ED3FC">
    <w:name w:val="6A8F5CD4546F43AA837B7FE23C7ED3FC"/>
  </w:style>
  <w:style w:type="paragraph" w:customStyle="1" w:styleId="D4A918C70E8D4D67AAAAE306DA4ACC41">
    <w:name w:val="D4A918C70E8D4D67AAAAE306DA4ACC41"/>
  </w:style>
  <w:style w:type="paragraph" w:customStyle="1" w:styleId="79D7F58A1AB84D6B870274D68C70AB9A">
    <w:name w:val="79D7F58A1AB84D6B870274D68C70AB9A"/>
  </w:style>
  <w:style w:type="paragraph" w:customStyle="1" w:styleId="2F3F886C6F044AC1944CEF23E03B1923">
    <w:name w:val="2F3F886C6F044AC1944CEF23E03B1923"/>
  </w:style>
  <w:style w:type="paragraph" w:customStyle="1" w:styleId="6D17ECC776A44BFA8DB7B3F60F1042D6">
    <w:name w:val="6D17ECC776A44BFA8DB7B3F60F1042D6"/>
  </w:style>
  <w:style w:type="paragraph" w:customStyle="1" w:styleId="9D4243D678344F7AB88986636BF06B9A">
    <w:name w:val="9D4243D678344F7AB88986636BF06B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{00968252-324E-47B0-80DA-8D9EFFBFFBDF}TF7e53ee0d-dd7d-4335-8cfd-efae5a747b05e609b54c_win32-b0e449eb2992.dotx</Template>
  <TotalTime>20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Bianca Toller</dc:creator>
  <cp:keywords/>
  <cp:lastModifiedBy>Bianca Toller</cp:lastModifiedBy>
  <cp:revision>1</cp:revision>
  <cp:lastPrinted>2026-05-24T16:01:00Z</cp:lastPrinted>
  <dcterms:created xsi:type="dcterms:W3CDTF">2026-05-24T15:52:00Z</dcterms:created>
  <dcterms:modified xsi:type="dcterms:W3CDTF">2026-05-24T16:12:00Z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